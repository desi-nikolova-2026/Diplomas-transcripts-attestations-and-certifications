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DFDBE" w14:textId="0CDB2BA5" w:rsidR="00100DD3" w:rsidRDefault="007F1D0B" w:rsidP="008A639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1" layoutInCell="1" allowOverlap="1" wp14:anchorId="518DADD8" wp14:editId="354ED805">
                <wp:simplePos x="0" y="0"/>
                <wp:positionH relativeFrom="page">
                  <wp:posOffset>238125</wp:posOffset>
                </wp:positionH>
                <wp:positionV relativeFrom="page">
                  <wp:posOffset>3323590</wp:posOffset>
                </wp:positionV>
                <wp:extent cx="1810385" cy="286702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286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1CD88" w14:textId="77777777" w:rsidR="007F1D0B" w:rsidRPr="007F1D0B" w:rsidRDefault="007F1D0B" w:rsidP="007F1D0B">
                            <w:pPr>
                              <w:pStyle w:val="Heading2"/>
                            </w:pPr>
                            <w:r w:rsidRPr="007F1D0B">
                              <w:t>Education</w:t>
                            </w:r>
                          </w:p>
                          <w:p w14:paraId="2C8699B9" w14:textId="77777777" w:rsidR="007F1D0B" w:rsidRPr="007F1D0B" w:rsidRDefault="007F1D0B" w:rsidP="00222939">
                            <w:pPr>
                              <w:pStyle w:val="smallspace"/>
                            </w:pPr>
                          </w:p>
                          <w:p w14:paraId="42C41457" w14:textId="478423DB" w:rsidR="007F1D0B" w:rsidRPr="00BF08F3" w:rsidRDefault="007F1D0B" w:rsidP="00B60128">
                            <w:pPr>
                              <w:pStyle w:val="Sidepanelinfo"/>
                              <w:jc w:val="left"/>
                              <w:rPr>
                                <w:rStyle w:val="Emphasis"/>
                                <w:color w:val="000000" w:themeColor="text1"/>
                              </w:rPr>
                            </w:pPr>
                            <w:r w:rsidRPr="00BF08F3">
                              <w:rPr>
                                <w:rStyle w:val="Emphasis"/>
                                <w:color w:val="000000" w:themeColor="text1"/>
                              </w:rPr>
                              <w:t>Master’s Degree</w:t>
                            </w:r>
                            <w:r w:rsidR="00B60128" w:rsidRPr="00BF08F3">
                              <w:rPr>
                                <w:rStyle w:val="Emphasis"/>
                                <w:color w:val="000000" w:themeColor="text1"/>
                              </w:rPr>
                              <w:t xml:space="preserve"> Certificate</w:t>
                            </w:r>
                          </w:p>
                          <w:p w14:paraId="336066E5" w14:textId="6D73B7C5" w:rsidR="00B60128" w:rsidRPr="00B60128" w:rsidRDefault="00B60128" w:rsidP="00B60128">
                            <w:pPr>
                              <w:pStyle w:val="Sidepanelinfo"/>
                              <w:jc w:val="left"/>
                              <w:rPr>
                                <w:rStyle w:val="Emphasis"/>
                                <w:color w:val="109888"/>
                              </w:rPr>
                            </w:pPr>
                            <w:r w:rsidRPr="00B60128">
                              <w:rPr>
                                <w:rStyle w:val="Emphasis"/>
                                <w:color w:val="109888"/>
                              </w:rPr>
                              <w:t>Data Science and Business Analytics</w:t>
                            </w:r>
                          </w:p>
                          <w:p w14:paraId="774D280A" w14:textId="0208F026" w:rsidR="007F1D0B" w:rsidRPr="00222939" w:rsidRDefault="00B60128" w:rsidP="00222939">
                            <w:pPr>
                              <w:pStyle w:val="Sidepanelinfo"/>
                            </w:pPr>
                            <w:r>
                              <w:t>University of Calgary</w:t>
                            </w:r>
                          </w:p>
                          <w:p w14:paraId="6606110D" w14:textId="0BCD4033" w:rsidR="007F1D0B" w:rsidRPr="00222939" w:rsidRDefault="007F1D0B" w:rsidP="00222939">
                            <w:pPr>
                              <w:pStyle w:val="Sidepanelinfo"/>
                            </w:pPr>
                            <w:r w:rsidRPr="00222939">
                              <w:t>20</w:t>
                            </w:r>
                            <w:r w:rsidR="00B60128">
                              <w:t>23</w:t>
                            </w:r>
                          </w:p>
                          <w:p w14:paraId="3E8A325A" w14:textId="77777777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  <w:p w14:paraId="56BA84F4" w14:textId="77777777" w:rsidR="007F1D0B" w:rsidRPr="00BF08F3" w:rsidRDefault="007F1D0B" w:rsidP="00222939">
                            <w:pPr>
                              <w:pStyle w:val="Sidepanelinfo"/>
                              <w:rPr>
                                <w:rStyle w:val="Emphasis"/>
                                <w:color w:val="000000" w:themeColor="text1"/>
                              </w:rPr>
                            </w:pPr>
                            <w:r w:rsidRPr="00BF08F3">
                              <w:rPr>
                                <w:rStyle w:val="Emphasis"/>
                                <w:color w:val="000000" w:themeColor="text1"/>
                              </w:rPr>
                              <w:t>Certification</w:t>
                            </w:r>
                          </w:p>
                          <w:p w14:paraId="4C8B71D0" w14:textId="53D1ADD1" w:rsidR="007F1D0B" w:rsidRDefault="00B60128" w:rsidP="00B60128">
                            <w:pPr>
                              <w:pStyle w:val="Sidepanelinfo"/>
                              <w:jc w:val="left"/>
                              <w:rPr>
                                <w:b/>
                                <w:bCs/>
                                <w:color w:val="109888"/>
                              </w:rPr>
                            </w:pPr>
                            <w:r w:rsidRPr="00B60128">
                              <w:rPr>
                                <w:b/>
                                <w:bCs/>
                                <w:color w:val="109888"/>
                              </w:rPr>
                              <w:t>Chartered Financial Analyst (Foundations)</w:t>
                            </w:r>
                          </w:p>
                          <w:p w14:paraId="2E06054A" w14:textId="518A11B3" w:rsidR="007C0B18" w:rsidRDefault="007C0B18" w:rsidP="00B60128">
                            <w:pPr>
                              <w:pStyle w:val="Sidepanelinfo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7C0B18">
                              <w:rPr>
                                <w:color w:val="000000" w:themeColor="text1"/>
                              </w:rPr>
                              <w:t xml:space="preserve">Chartered Financial Institute </w:t>
                            </w:r>
                          </w:p>
                          <w:p w14:paraId="38D5D945" w14:textId="215EB031" w:rsidR="00D50AF7" w:rsidRPr="007C0B18" w:rsidRDefault="00D50AF7" w:rsidP="00B60128">
                            <w:pPr>
                              <w:pStyle w:val="Sidepanelinfo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2017</w:t>
                            </w:r>
                          </w:p>
                          <w:p w14:paraId="1C9A04FE" w14:textId="761966A8" w:rsidR="007F1D0B" w:rsidRPr="007F1D0B" w:rsidRDefault="007F1D0B" w:rsidP="00222939">
                            <w:pPr>
                              <w:pStyle w:val="Sidepanelinfo"/>
                            </w:pPr>
                            <w:r w:rsidRPr="007F1D0B">
                              <w:t>20</w:t>
                            </w:r>
                            <w:r w:rsidR="00B60128"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DAD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75pt;margin-top:261.7pt;width:142.55pt;height:225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" filled="f" stroked="f">
                <v:textbox>
                  <w:txbxContent>
                    <w:p w14:paraId="1891CD88" w14:textId="77777777" w:rsidR="007F1D0B" w:rsidRPr="007F1D0B" w:rsidRDefault="007F1D0B" w:rsidP="007F1D0B">
                      <w:pPr>
                        <w:pStyle w:val="Heading2"/>
                      </w:pPr>
                      <w:r w:rsidRPr="007F1D0B">
                        <w:t>Education</w:t>
                      </w:r>
                    </w:p>
                    <w:p w14:paraId="2C8699B9" w14:textId="77777777" w:rsidR="007F1D0B" w:rsidRPr="007F1D0B" w:rsidRDefault="007F1D0B" w:rsidP="00222939">
                      <w:pPr>
                        <w:pStyle w:val="smallspace"/>
                      </w:pPr>
                    </w:p>
                    <w:p w14:paraId="42C41457" w14:textId="478423DB" w:rsidR="007F1D0B" w:rsidRPr="00BF08F3" w:rsidRDefault="007F1D0B" w:rsidP="00B60128">
                      <w:pPr>
                        <w:pStyle w:val="Sidepanelinfo"/>
                        <w:jc w:val="left"/>
                        <w:rPr>
                          <w:rStyle w:val="Emphasis"/>
                          <w:color w:val="000000" w:themeColor="text1"/>
                        </w:rPr>
                      </w:pPr>
                      <w:r w:rsidRPr="00BF08F3">
                        <w:rPr>
                          <w:rStyle w:val="Emphasis"/>
                          <w:color w:val="000000" w:themeColor="text1"/>
                        </w:rPr>
                        <w:t>Master’s Degree</w:t>
                      </w:r>
                      <w:r w:rsidR="00B60128" w:rsidRPr="00BF08F3">
                        <w:rPr>
                          <w:rStyle w:val="Emphasis"/>
                          <w:color w:val="000000" w:themeColor="text1"/>
                        </w:rPr>
                        <w:t xml:space="preserve"> Certificate</w:t>
                      </w:r>
                    </w:p>
                    <w:p w14:paraId="336066E5" w14:textId="6D73B7C5" w:rsidR="00B60128" w:rsidRPr="00B60128" w:rsidRDefault="00B60128" w:rsidP="00B60128">
                      <w:pPr>
                        <w:pStyle w:val="Sidepanelinfo"/>
                        <w:jc w:val="left"/>
                        <w:rPr>
                          <w:rStyle w:val="Emphasis"/>
                          <w:color w:val="109888"/>
                        </w:rPr>
                      </w:pPr>
                      <w:r w:rsidRPr="00B60128">
                        <w:rPr>
                          <w:rStyle w:val="Emphasis"/>
                          <w:color w:val="109888"/>
                        </w:rPr>
                        <w:t>Data Science and Business Analytics</w:t>
                      </w:r>
                    </w:p>
                    <w:p w14:paraId="774D280A" w14:textId="0208F026" w:rsidR="007F1D0B" w:rsidRPr="00222939" w:rsidRDefault="00B60128" w:rsidP="00222939">
                      <w:pPr>
                        <w:pStyle w:val="Sidepanelinfo"/>
                      </w:pPr>
                      <w:r>
                        <w:t>University of Calgary</w:t>
                      </w:r>
                    </w:p>
                    <w:p w14:paraId="6606110D" w14:textId="0BCD4033" w:rsidR="007F1D0B" w:rsidRPr="00222939" w:rsidRDefault="007F1D0B" w:rsidP="00222939">
                      <w:pPr>
                        <w:pStyle w:val="Sidepanelinfo"/>
                      </w:pPr>
                      <w:r w:rsidRPr="00222939">
                        <w:t>20</w:t>
                      </w:r>
                      <w:r w:rsidR="00B60128">
                        <w:t>23</w:t>
                      </w:r>
                    </w:p>
                    <w:p w14:paraId="3E8A325A" w14:textId="77777777" w:rsidR="007F1D0B" w:rsidRPr="007F1D0B" w:rsidRDefault="007F1D0B" w:rsidP="00222939">
                      <w:pPr>
                        <w:pStyle w:val="Sidepanelinfo"/>
                      </w:pPr>
                    </w:p>
                    <w:p w14:paraId="56BA84F4" w14:textId="77777777" w:rsidR="007F1D0B" w:rsidRPr="00BF08F3" w:rsidRDefault="007F1D0B" w:rsidP="00222939">
                      <w:pPr>
                        <w:pStyle w:val="Sidepanelinfo"/>
                        <w:rPr>
                          <w:rStyle w:val="Emphasis"/>
                          <w:color w:val="000000" w:themeColor="text1"/>
                        </w:rPr>
                      </w:pPr>
                      <w:r w:rsidRPr="00BF08F3">
                        <w:rPr>
                          <w:rStyle w:val="Emphasis"/>
                          <w:color w:val="000000" w:themeColor="text1"/>
                        </w:rPr>
                        <w:t>Certification</w:t>
                      </w:r>
                    </w:p>
                    <w:p w14:paraId="4C8B71D0" w14:textId="53D1ADD1" w:rsidR="007F1D0B" w:rsidRDefault="00B60128" w:rsidP="00B60128">
                      <w:pPr>
                        <w:pStyle w:val="Sidepanelinfo"/>
                        <w:jc w:val="left"/>
                        <w:rPr>
                          <w:b/>
                          <w:bCs/>
                          <w:color w:val="109888"/>
                        </w:rPr>
                      </w:pPr>
                      <w:r w:rsidRPr="00B60128">
                        <w:rPr>
                          <w:b/>
                          <w:bCs/>
                          <w:color w:val="109888"/>
                        </w:rPr>
                        <w:t>Chartered Financial Analyst (Foundations)</w:t>
                      </w:r>
                    </w:p>
                    <w:p w14:paraId="2E06054A" w14:textId="518A11B3" w:rsidR="007C0B18" w:rsidRDefault="007C0B18" w:rsidP="00B60128">
                      <w:pPr>
                        <w:pStyle w:val="Sidepanelinfo"/>
                        <w:jc w:val="left"/>
                        <w:rPr>
                          <w:color w:val="000000" w:themeColor="text1"/>
                        </w:rPr>
                      </w:pPr>
                      <w:r w:rsidRPr="007C0B18">
                        <w:rPr>
                          <w:color w:val="000000" w:themeColor="text1"/>
                        </w:rPr>
                        <w:t xml:space="preserve">Chartered Financial Institute </w:t>
                      </w:r>
                    </w:p>
                    <w:p w14:paraId="38D5D945" w14:textId="215EB031" w:rsidR="00D50AF7" w:rsidRPr="007C0B18" w:rsidRDefault="00D50AF7" w:rsidP="00B60128">
                      <w:pPr>
                        <w:pStyle w:val="Sidepanelinfo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2017</w:t>
                      </w:r>
                    </w:p>
                    <w:p w14:paraId="1C9A04FE" w14:textId="761966A8" w:rsidR="007F1D0B" w:rsidRPr="007F1D0B" w:rsidRDefault="007F1D0B" w:rsidP="00222939">
                      <w:pPr>
                        <w:pStyle w:val="Sidepanelinfo"/>
                      </w:pPr>
                      <w:r w:rsidRPr="007F1D0B">
                        <w:t>20</w:t>
                      </w:r>
                      <w:r w:rsidR="00B60128">
                        <w:t>17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1" layoutInCell="1" allowOverlap="1" wp14:anchorId="6583CD18" wp14:editId="7BD0CA91">
                <wp:simplePos x="0" y="0"/>
                <wp:positionH relativeFrom="page">
                  <wp:posOffset>238125</wp:posOffset>
                </wp:positionH>
                <wp:positionV relativeFrom="page">
                  <wp:posOffset>6353175</wp:posOffset>
                </wp:positionV>
                <wp:extent cx="1810385" cy="14192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141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00051" w14:textId="77777777" w:rsidR="007F1D0B" w:rsidRPr="007F1D0B" w:rsidRDefault="007F1D0B" w:rsidP="007F1D0B">
                            <w:pPr>
                              <w:pStyle w:val="Heading2"/>
                            </w:pPr>
                            <w:r w:rsidRPr="007F1D0B">
                              <w:t>Skills</w:t>
                            </w:r>
                          </w:p>
                          <w:p w14:paraId="7418FB50" w14:textId="77777777" w:rsidR="007F1D0B" w:rsidRPr="00B60128" w:rsidRDefault="007F1D0B" w:rsidP="00222939">
                            <w:pPr>
                              <w:pStyle w:val="smallspace"/>
                              <w:rPr>
                                <w:color w:val="000000" w:themeColor="text1"/>
                              </w:rPr>
                            </w:pPr>
                          </w:p>
                          <w:p w14:paraId="7D6E2EBC" w14:textId="454DE47D" w:rsidR="007F1D0B" w:rsidRPr="00B60128" w:rsidRDefault="00B60128" w:rsidP="00222939">
                            <w:pPr>
                              <w:pStyle w:val="List"/>
                              <w:rPr>
                                <w:color w:val="000000" w:themeColor="text1"/>
                              </w:rPr>
                            </w:pPr>
                            <w:r w:rsidRPr="00B60128">
                              <w:rPr>
                                <w:color w:val="000000" w:themeColor="text1"/>
                              </w:rPr>
                              <w:t>MySQL</w:t>
                            </w:r>
                          </w:p>
                          <w:p w14:paraId="0703DA1C" w14:textId="43F6301C" w:rsidR="007F1D0B" w:rsidRPr="00B60128" w:rsidRDefault="00B60128" w:rsidP="00222939">
                            <w:pPr>
                              <w:pStyle w:val="List"/>
                              <w:rPr>
                                <w:color w:val="000000" w:themeColor="text1"/>
                              </w:rPr>
                            </w:pPr>
                            <w:r w:rsidRPr="00B60128">
                              <w:rPr>
                                <w:color w:val="000000" w:themeColor="text1"/>
                              </w:rPr>
                              <w:t>MS Power BI, DAX</w:t>
                            </w:r>
                          </w:p>
                          <w:p w14:paraId="39D328BB" w14:textId="0C379DB2" w:rsidR="007F1D0B" w:rsidRPr="00B60128" w:rsidRDefault="00B60128" w:rsidP="00222939">
                            <w:pPr>
                              <w:pStyle w:val="List"/>
                              <w:rPr>
                                <w:color w:val="000000" w:themeColor="text1"/>
                              </w:rPr>
                            </w:pPr>
                            <w:r w:rsidRPr="00B60128">
                              <w:rPr>
                                <w:color w:val="000000" w:themeColor="text1"/>
                              </w:rPr>
                              <w:t>Miro</w:t>
                            </w:r>
                          </w:p>
                          <w:p w14:paraId="2E97FB48" w14:textId="6AF3FFD7" w:rsidR="007F1D0B" w:rsidRPr="00B60128" w:rsidRDefault="00B60128" w:rsidP="00B60128">
                            <w:pPr>
                              <w:pStyle w:val="List"/>
                              <w:rPr>
                                <w:color w:val="000000" w:themeColor="text1"/>
                              </w:rPr>
                            </w:pPr>
                            <w:r w:rsidRPr="00B60128">
                              <w:rPr>
                                <w:color w:val="000000" w:themeColor="text1"/>
                              </w:rPr>
                              <w:t>Lucid 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CD18" id="_x0000_s1027" type="#_x0000_t202" style="position:absolute;left:0;text-align:left;margin-left:18.75pt;margin-top:500.25pt;width:142.55pt;height:111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" filled="f" stroked="f">
                <v:textbox>
                  <w:txbxContent>
                    <w:p w14:paraId="2D000051" w14:textId="77777777" w:rsidR="007F1D0B" w:rsidRPr="007F1D0B" w:rsidRDefault="007F1D0B" w:rsidP="007F1D0B">
                      <w:pPr>
                        <w:pStyle w:val="Heading2"/>
                      </w:pPr>
                      <w:r w:rsidRPr="007F1D0B">
                        <w:t>Skills</w:t>
                      </w:r>
                    </w:p>
                    <w:p w14:paraId="7418FB50" w14:textId="77777777" w:rsidR="007F1D0B" w:rsidRPr="00B60128" w:rsidRDefault="007F1D0B" w:rsidP="00222939">
                      <w:pPr>
                        <w:pStyle w:val="smallspace"/>
                        <w:rPr>
                          <w:color w:val="000000" w:themeColor="text1"/>
                        </w:rPr>
                      </w:pPr>
                    </w:p>
                    <w:p w14:paraId="7D6E2EBC" w14:textId="454DE47D" w:rsidR="007F1D0B" w:rsidRPr="00B60128" w:rsidRDefault="00B60128" w:rsidP="00222939">
                      <w:pPr>
                        <w:pStyle w:val="List"/>
                        <w:rPr>
                          <w:color w:val="000000" w:themeColor="text1"/>
                        </w:rPr>
                      </w:pPr>
                      <w:r w:rsidRPr="00B60128">
                        <w:rPr>
                          <w:color w:val="000000" w:themeColor="text1"/>
                        </w:rPr>
                        <w:t>MySQL</w:t>
                      </w:r>
                    </w:p>
                    <w:p w14:paraId="0703DA1C" w14:textId="43F6301C" w:rsidR="007F1D0B" w:rsidRPr="00B60128" w:rsidRDefault="00B60128" w:rsidP="00222939">
                      <w:pPr>
                        <w:pStyle w:val="List"/>
                        <w:rPr>
                          <w:color w:val="000000" w:themeColor="text1"/>
                        </w:rPr>
                      </w:pPr>
                      <w:r w:rsidRPr="00B60128">
                        <w:rPr>
                          <w:color w:val="000000" w:themeColor="text1"/>
                        </w:rPr>
                        <w:t>MS Power BI, DAX</w:t>
                      </w:r>
                    </w:p>
                    <w:p w14:paraId="39D328BB" w14:textId="0C379DB2" w:rsidR="007F1D0B" w:rsidRPr="00B60128" w:rsidRDefault="00B60128" w:rsidP="00222939">
                      <w:pPr>
                        <w:pStyle w:val="List"/>
                        <w:rPr>
                          <w:color w:val="000000" w:themeColor="text1"/>
                        </w:rPr>
                      </w:pPr>
                      <w:r w:rsidRPr="00B60128">
                        <w:rPr>
                          <w:color w:val="000000" w:themeColor="text1"/>
                        </w:rPr>
                        <w:t>Miro</w:t>
                      </w:r>
                    </w:p>
                    <w:p w14:paraId="2E97FB48" w14:textId="6AF3FFD7" w:rsidR="007F1D0B" w:rsidRPr="00B60128" w:rsidRDefault="00B60128" w:rsidP="00B60128">
                      <w:pPr>
                        <w:pStyle w:val="List"/>
                        <w:rPr>
                          <w:color w:val="000000" w:themeColor="text1"/>
                        </w:rPr>
                      </w:pPr>
                      <w:r w:rsidRPr="00B60128">
                        <w:rPr>
                          <w:color w:val="000000" w:themeColor="text1"/>
                        </w:rPr>
                        <w:t>Lucid Chart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5783571E" wp14:editId="63E4FDE2">
                <wp:simplePos x="0" y="0"/>
                <wp:positionH relativeFrom="page">
                  <wp:posOffset>237490</wp:posOffset>
                </wp:positionH>
                <wp:positionV relativeFrom="page">
                  <wp:posOffset>7927340</wp:posOffset>
                </wp:positionV>
                <wp:extent cx="1810385" cy="191071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1910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1173A" w14:textId="77777777" w:rsidR="007F1D0B" w:rsidRPr="007F1D0B" w:rsidRDefault="007F1D0B" w:rsidP="007F1D0B">
                            <w:pPr>
                              <w:pStyle w:val="Heading2"/>
                            </w:pPr>
                            <w:r w:rsidRPr="007F1D0B">
                              <w:t>Achievements</w:t>
                            </w:r>
                          </w:p>
                          <w:p w14:paraId="0D54C23F" w14:textId="77777777" w:rsidR="007F1D0B" w:rsidRPr="007F1D0B" w:rsidRDefault="007F1D0B" w:rsidP="00222939">
                            <w:pPr>
                              <w:pStyle w:val="smallspace"/>
                            </w:pPr>
                          </w:p>
                          <w:p w14:paraId="07ACAAE2" w14:textId="4DD70E76" w:rsidR="007F1D0B" w:rsidRPr="00267686" w:rsidRDefault="001A76D9" w:rsidP="001A76D9">
                            <w:pPr>
                              <w:pStyle w:val="Sidepanelinfo"/>
                              <w:jc w:val="left"/>
                              <w:rPr>
                                <w:rStyle w:val="Emphasis"/>
                                <w:color w:val="109888"/>
                              </w:rPr>
                            </w:pPr>
                            <w:r w:rsidRPr="00267686">
                              <w:rPr>
                                <w:rStyle w:val="Emphasis"/>
                                <w:color w:val="109888"/>
                              </w:rPr>
                              <w:t>G</w:t>
                            </w:r>
                            <w:r w:rsidR="00481171">
                              <w:rPr>
                                <w:rStyle w:val="Emphasis"/>
                                <w:color w:val="109888"/>
                              </w:rPr>
                              <w:t>raduation mark</w:t>
                            </w:r>
                            <w:r w:rsidRPr="00267686">
                              <w:rPr>
                                <w:rStyle w:val="Emphasis"/>
                                <w:color w:val="109888"/>
                              </w:rPr>
                              <w:t xml:space="preserve"> in Mathematics</w:t>
                            </w:r>
                            <w:r w:rsidR="00481171">
                              <w:rPr>
                                <w:rStyle w:val="Emphasis"/>
                                <w:color w:val="109888"/>
                              </w:rPr>
                              <w:t xml:space="preserve"> – 6.0 (A)</w:t>
                            </w:r>
                          </w:p>
                          <w:p w14:paraId="062448DB" w14:textId="2858258E" w:rsidR="007F1D0B" w:rsidRPr="00267686" w:rsidRDefault="001A76D9" w:rsidP="001A76D9">
                            <w:pPr>
                              <w:pStyle w:val="Sidepanelinfo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267686">
                              <w:rPr>
                                <w:color w:val="000000" w:themeColor="text1"/>
                              </w:rPr>
                              <w:t>High School ‘</w:t>
                            </w:r>
                            <w:proofErr w:type="spellStart"/>
                            <w:r w:rsidRPr="00267686">
                              <w:rPr>
                                <w:color w:val="000000" w:themeColor="text1"/>
                              </w:rPr>
                              <w:t>Yordan</w:t>
                            </w:r>
                            <w:proofErr w:type="spellEnd"/>
                            <w:r w:rsidRPr="0026768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67686">
                              <w:rPr>
                                <w:color w:val="000000" w:themeColor="text1"/>
                              </w:rPr>
                              <w:t>Yovkov</w:t>
                            </w:r>
                            <w:proofErr w:type="spellEnd"/>
                            <w:r w:rsidRPr="00267686">
                              <w:rPr>
                                <w:color w:val="000000" w:themeColor="text1"/>
                              </w:rPr>
                              <w:t>’</w:t>
                            </w:r>
                          </w:p>
                          <w:p w14:paraId="390BBCF3" w14:textId="4E548C98" w:rsidR="007F1D0B" w:rsidRPr="007F1D0B" w:rsidRDefault="007F1D0B" w:rsidP="001A76D9">
                            <w:pPr>
                              <w:pStyle w:val="Sidepanelinfo"/>
                              <w:jc w:val="left"/>
                            </w:pPr>
                            <w:r w:rsidRPr="007F1D0B">
                              <w:t>20</w:t>
                            </w:r>
                            <w:r w:rsidR="001A76D9">
                              <w:t>00</w:t>
                            </w:r>
                          </w:p>
                          <w:p w14:paraId="596F7554" w14:textId="0DDDC831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  <w:p w14:paraId="23F4F0FB" w14:textId="77777777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  <w:p w14:paraId="06CDA262" w14:textId="77777777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3571E" id="_x0000_s1028" type="#_x0000_t202" style="position:absolute;left:0;text-align:left;margin-left:18.7pt;margin-top:624.2pt;width:142.55pt;height:150.4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" filled="f" stroked="f">
                <v:textbox>
                  <w:txbxContent>
                    <w:p w14:paraId="0331173A" w14:textId="77777777" w:rsidR="007F1D0B" w:rsidRPr="007F1D0B" w:rsidRDefault="007F1D0B" w:rsidP="007F1D0B">
                      <w:pPr>
                        <w:pStyle w:val="Heading2"/>
                      </w:pPr>
                      <w:r w:rsidRPr="007F1D0B">
                        <w:t>Achievements</w:t>
                      </w:r>
                    </w:p>
                    <w:p w14:paraId="0D54C23F" w14:textId="77777777" w:rsidR="007F1D0B" w:rsidRPr="007F1D0B" w:rsidRDefault="007F1D0B" w:rsidP="00222939">
                      <w:pPr>
                        <w:pStyle w:val="smallspace"/>
                      </w:pPr>
                    </w:p>
                    <w:p w14:paraId="07ACAAE2" w14:textId="4DD70E76" w:rsidR="007F1D0B" w:rsidRPr="00267686" w:rsidRDefault="001A76D9" w:rsidP="001A76D9">
                      <w:pPr>
                        <w:pStyle w:val="Sidepanelinfo"/>
                        <w:jc w:val="left"/>
                        <w:rPr>
                          <w:rStyle w:val="Emphasis"/>
                          <w:color w:val="109888"/>
                        </w:rPr>
                      </w:pPr>
                      <w:r w:rsidRPr="00267686">
                        <w:rPr>
                          <w:rStyle w:val="Emphasis"/>
                          <w:color w:val="109888"/>
                        </w:rPr>
                        <w:t>G</w:t>
                      </w:r>
                      <w:r w:rsidR="00481171">
                        <w:rPr>
                          <w:rStyle w:val="Emphasis"/>
                          <w:color w:val="109888"/>
                        </w:rPr>
                        <w:t>raduation mark</w:t>
                      </w:r>
                      <w:r w:rsidRPr="00267686">
                        <w:rPr>
                          <w:rStyle w:val="Emphasis"/>
                          <w:color w:val="109888"/>
                        </w:rPr>
                        <w:t xml:space="preserve"> in Mathematics</w:t>
                      </w:r>
                      <w:r w:rsidR="00481171">
                        <w:rPr>
                          <w:rStyle w:val="Emphasis"/>
                          <w:color w:val="109888"/>
                        </w:rPr>
                        <w:t xml:space="preserve"> – 6.0 (A)</w:t>
                      </w:r>
                    </w:p>
                    <w:p w14:paraId="062448DB" w14:textId="2858258E" w:rsidR="007F1D0B" w:rsidRPr="00267686" w:rsidRDefault="001A76D9" w:rsidP="001A76D9">
                      <w:pPr>
                        <w:pStyle w:val="Sidepanelinfo"/>
                        <w:jc w:val="left"/>
                        <w:rPr>
                          <w:color w:val="000000" w:themeColor="text1"/>
                        </w:rPr>
                      </w:pPr>
                      <w:r w:rsidRPr="00267686">
                        <w:rPr>
                          <w:color w:val="000000" w:themeColor="text1"/>
                        </w:rPr>
                        <w:t>High School ‘</w:t>
                      </w:r>
                      <w:proofErr w:type="spellStart"/>
                      <w:r w:rsidRPr="00267686">
                        <w:rPr>
                          <w:color w:val="000000" w:themeColor="text1"/>
                        </w:rPr>
                        <w:t>Yordan</w:t>
                      </w:r>
                      <w:proofErr w:type="spellEnd"/>
                      <w:r w:rsidRPr="00267686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67686">
                        <w:rPr>
                          <w:color w:val="000000" w:themeColor="text1"/>
                        </w:rPr>
                        <w:t>Yovkov</w:t>
                      </w:r>
                      <w:proofErr w:type="spellEnd"/>
                      <w:r w:rsidRPr="00267686">
                        <w:rPr>
                          <w:color w:val="000000" w:themeColor="text1"/>
                        </w:rPr>
                        <w:t>’</w:t>
                      </w:r>
                    </w:p>
                    <w:p w14:paraId="390BBCF3" w14:textId="4E548C98" w:rsidR="007F1D0B" w:rsidRPr="007F1D0B" w:rsidRDefault="007F1D0B" w:rsidP="001A76D9">
                      <w:pPr>
                        <w:pStyle w:val="Sidepanelinfo"/>
                        <w:jc w:val="left"/>
                      </w:pPr>
                      <w:r w:rsidRPr="007F1D0B">
                        <w:t>20</w:t>
                      </w:r>
                      <w:r w:rsidR="001A76D9">
                        <w:t>00</w:t>
                      </w:r>
                    </w:p>
                    <w:p w14:paraId="596F7554" w14:textId="0DDDC831" w:rsidR="007F1D0B" w:rsidRPr="007F1D0B" w:rsidRDefault="007F1D0B" w:rsidP="00222939">
                      <w:pPr>
                        <w:pStyle w:val="Sidepanelinfo"/>
                      </w:pPr>
                    </w:p>
                    <w:p w14:paraId="23F4F0FB" w14:textId="77777777" w:rsidR="007F1D0B" w:rsidRPr="007F1D0B" w:rsidRDefault="007F1D0B" w:rsidP="00222939">
                      <w:pPr>
                        <w:pStyle w:val="Sidepanelinfo"/>
                      </w:pPr>
                    </w:p>
                    <w:p w14:paraId="06CDA262" w14:textId="77777777" w:rsidR="007F1D0B" w:rsidRPr="007F1D0B" w:rsidRDefault="007F1D0B" w:rsidP="00222939">
                      <w:pPr>
                        <w:pStyle w:val="Side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033A17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1" layoutInCell="1" allowOverlap="1" wp14:anchorId="1E3BB928" wp14:editId="44B8AF8C">
                <wp:simplePos x="0" y="0"/>
                <wp:positionH relativeFrom="page">
                  <wp:posOffset>514350</wp:posOffset>
                </wp:positionH>
                <wp:positionV relativeFrom="page">
                  <wp:posOffset>2181225</wp:posOffset>
                </wp:positionV>
                <wp:extent cx="1800225" cy="6858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4C225" w14:textId="2D74EC95" w:rsidR="007F1D0B" w:rsidRPr="007F1D0B" w:rsidRDefault="00177565" w:rsidP="007F1D0B">
                            <w:pPr>
                              <w:pStyle w:val="Contactinfo"/>
                            </w:pPr>
                            <w:hyperlink r:id="rId8" w:history="1">
                              <w:r w:rsidR="007E3B21" w:rsidRPr="00C11A1F">
                                <w:rPr>
                                  <w:rStyle w:val="Hyperlink"/>
                                </w:rPr>
                                <w:t>desislava.miteva.nikolova@proton.me</w:t>
                              </w:r>
                            </w:hyperlink>
                            <w:r w:rsidR="007E3B21">
                              <w:t xml:space="preserve"> </w:t>
                            </w:r>
                          </w:p>
                          <w:p w14:paraId="4538EBB8" w14:textId="7139BA6A" w:rsidR="007F1D0B" w:rsidRPr="007F1D0B" w:rsidRDefault="007E3B21" w:rsidP="007F1D0B">
                            <w:pPr>
                              <w:pStyle w:val="Contactinfo"/>
                            </w:pPr>
                            <w:r>
                              <w:t>Sliven, Bulgaria</w:t>
                            </w:r>
                          </w:p>
                          <w:p w14:paraId="33B7C95C" w14:textId="6B8FBD55" w:rsidR="007F1D0B" w:rsidRPr="003C3799" w:rsidRDefault="007F1D0B" w:rsidP="007F1D0B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BB928" id="Text Box 15" o:spid="_x0000_s1029" type="#_x0000_t202" style="position:absolute;left:0;text-align:left;margin-left:40.5pt;margin-top:171.75pt;width:141.75pt;height:5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" filled="f" stroked="f">
                <v:textbox>
                  <w:txbxContent>
                    <w:p w14:paraId="4824C225" w14:textId="2D74EC95" w:rsidR="007F1D0B" w:rsidRPr="007F1D0B" w:rsidRDefault="007E3B21" w:rsidP="007F1D0B">
                      <w:pPr>
                        <w:pStyle w:val="Contactinfo"/>
                      </w:pPr>
                      <w:hyperlink r:id="rId9" w:history="1">
                        <w:r w:rsidRPr="00C11A1F">
                          <w:rPr>
                            <w:rStyle w:val="Hyperlink"/>
                          </w:rPr>
                          <w:t>desislava.miteva.nikolova@proton.me</w:t>
                        </w:r>
                      </w:hyperlink>
                      <w:r>
                        <w:t xml:space="preserve"> </w:t>
                      </w:r>
                    </w:p>
                    <w:p w14:paraId="4538EBB8" w14:textId="7139BA6A" w:rsidR="007F1D0B" w:rsidRPr="007F1D0B" w:rsidRDefault="007E3B21" w:rsidP="007F1D0B">
                      <w:pPr>
                        <w:pStyle w:val="Contactinfo"/>
                      </w:pPr>
                      <w:r>
                        <w:t>Sliven, Bulgaria</w:t>
                      </w:r>
                    </w:p>
                    <w:p w14:paraId="33B7C95C" w14:textId="6B8FBD55" w:rsidR="007F1D0B" w:rsidRPr="003C3799" w:rsidRDefault="007F1D0B" w:rsidP="007F1D0B">
                      <w:pPr>
                        <w:pStyle w:val="Contact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8A639F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1" layoutInCell="1" allowOverlap="1" wp14:anchorId="148334F8" wp14:editId="17DF5E0D">
                <wp:simplePos x="0" y="0"/>
                <wp:positionH relativeFrom="page">
                  <wp:posOffset>311785</wp:posOffset>
                </wp:positionH>
                <wp:positionV relativeFrom="page">
                  <wp:posOffset>2247265</wp:posOffset>
                </wp:positionV>
                <wp:extent cx="164465" cy="541020"/>
                <wp:effectExtent l="0" t="0" r="6985" b="0"/>
                <wp:wrapSquare wrapText="bothSides"/>
                <wp:docPr id="2" name="Group 2" descr="Group of communication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41020"/>
                          <a:chOff x="0" y="184523"/>
                          <a:chExt cx="162560" cy="547530"/>
                        </a:xfrm>
                      </wpg:grpSpPr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4523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7275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125" y="570128"/>
                            <a:ext cx="158309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DD968" id="Group 2" o:spid="_x0000_s1026" alt="Group of communication icons" style="position:absolute;margin-left:24.55pt;margin-top:176.95pt;width:12.95pt;height:42.6pt;z-index:251681792;mso-position-horizontal-relative:page;mso-position-vertical-relative:page;mso-width-relative:margin;mso-height-relative:margin" coordorigin=",1845" coordsize="1625,5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2" o:spid="_x0000_s1027" type="#_x0000_t75" style="position:absolute;top:1845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">
                  <v:imagedata r:id="rId16" o:title=""/>
                </v:shape>
                <v:shape id="Graphic 23" o:spid="_x0000_s1028" type="#_x0000_t75" style="position:absolute;top:3772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">
                  <v:imagedata r:id="rId17" o:title=""/>
                </v:shape>
                <v:shape id="Graphic 24" o:spid="_x0000_s1029" type="#_x0000_t75" style="position:absolute;left:21;top:5701;width:1583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">
                  <v:imagedata r:id="rId18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A639F" w:rsidRPr="00033A1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278CCEAE" wp14:editId="5FE1A1A1">
                <wp:simplePos x="0" y="0"/>
                <wp:positionH relativeFrom="page">
                  <wp:posOffset>237490</wp:posOffset>
                </wp:positionH>
                <wp:positionV relativeFrom="page">
                  <wp:posOffset>1865630</wp:posOffset>
                </wp:positionV>
                <wp:extent cx="1655064" cy="301752"/>
                <wp:effectExtent l="0" t="0" r="0" b="31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064" cy="3017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DD9AB" w14:textId="77777777" w:rsidR="008A639F" w:rsidRPr="008A639F" w:rsidRDefault="007F1D0B" w:rsidP="007F1D0B">
                            <w:pPr>
                              <w:pStyle w:val="Heading2"/>
                            </w:pPr>
                            <w:r w:rsidRPr="008A639F"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CCEAE" id="Text Box 3" o:spid="_x0000_s1030" type="#_x0000_t202" style="position:absolute;left:0;text-align:left;margin-left:18.7pt;margin-top:146.9pt;width:130.3pt;height:23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" filled="f" stroked="f">
                <v:textbox>
                  <w:txbxContent>
                    <w:p w14:paraId="2A8DD9AB" w14:textId="77777777" w:rsidR="008A639F" w:rsidRPr="008A639F" w:rsidRDefault="007F1D0B" w:rsidP="007F1D0B">
                      <w:pPr>
                        <w:pStyle w:val="Heading2"/>
                      </w:pPr>
                      <w:r w:rsidRPr="008A639F">
                        <w:t>Contact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04548C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4" behindDoc="1" locked="1" layoutInCell="1" allowOverlap="1" wp14:anchorId="36BB787F" wp14:editId="4F26066C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57150" t="38100" r="57150" b="76200"/>
                <wp:wrapNone/>
                <wp:docPr id="838459382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46355"/>
                          <a:chExt cx="7772742" cy="10058400"/>
                        </a:xfrm>
                      </wpg:grpSpPr>
                      <wps:wsp>
                        <wps:cNvPr id="245410684" name="Rectangle 245410684"/>
                        <wps:cNvSpPr/>
                        <wps:spPr>
                          <a:xfrm>
                            <a:off x="0" y="46355"/>
                            <a:ext cx="2215896" cy="100584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310507" name="Rectangle 1717310507"/>
                        <wps:cNvSpPr/>
                        <wps:spPr>
                          <a:xfrm>
                            <a:off x="0" y="518160"/>
                            <a:ext cx="7772742" cy="92646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1203DA" id="Group 8" o:spid="_x0000_s1026" alt="&quot;&quot;" style="position:absolute;margin-left:-198pt;margin-top:0;width:612pt;height:11in;z-index:-251664386;mso-position-vertical-relative:page;mso-height-relative:margin" coordorigin=",463" coordsize="7772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">
                <v:rect id="Rectangle 245410684" o:spid="_x0000_s1027" style="position:absolute;top:463;width:22158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" fillcolor="#ebebeb [3031]" stroked="f">
                  <v:fill color2="#e7e7e7 [3175]" rotate="t" colors="0 #f0f0f0;.5 #eaeaea;1 #cfcfcf" focus="100%" type="gradient">
                    <o:fill v:ext="view" type="gradientUnscaled"/>
                  </v:fill>
                  <v:shadow on="t" color="black" opacity="41287f" offset="0,1.5pt"/>
                </v:rect>
                <v:rect id="Rectangle 1717310507" o:spid="_x0000_s1028" style="position:absolute;top:5181;width:77727;height:9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" fillcolor="#ebebeb [3031]" stroked="f">
                  <v:fill color2="#e7e7e7 [3175]" rotate="t" colors="0 #f0f0f0;.5 #eaeaea;1 #cfcfcf" focus="100%" type="gradient">
                    <o:fill v:ext="view" type="gradientUnscaled"/>
                  </v:fill>
                  <v:shadow on="t" color="black" opacity="41287f" offset="0,1.5pt"/>
                </v:rect>
                <w10:wrap anchory="page"/>
                <w10:anchorlock/>
              </v:group>
            </w:pict>
          </mc:Fallback>
        </mc:AlternateContent>
      </w:r>
    </w:p>
    <w:p w14:paraId="234C43A8" w14:textId="0389550F" w:rsidR="008A639F" w:rsidRPr="004D060E" w:rsidRDefault="004D060E" w:rsidP="00177565">
      <w:pPr>
        <w:pStyle w:val="Title"/>
        <w:rPr>
          <w:sz w:val="40"/>
          <w:szCs w:val="40"/>
        </w:rPr>
      </w:pPr>
      <w:r w:rsidRPr="004D060E">
        <w:rPr>
          <w:sz w:val="40"/>
          <w:szCs w:val="40"/>
        </w:rPr>
        <w:t>Desislava Miteva Nikolova</w:t>
      </w:r>
    </w:p>
    <w:p w14:paraId="3FCC5182" w14:textId="173F2A57" w:rsidR="008A639F" w:rsidRPr="00B60128" w:rsidRDefault="004D060E" w:rsidP="008A639F">
      <w:pPr>
        <w:pStyle w:val="Subtitle"/>
        <w:rPr>
          <w:b/>
          <w:bCs/>
          <w:color w:val="109888"/>
        </w:rPr>
      </w:pPr>
      <w:r w:rsidRPr="00B60128">
        <w:rPr>
          <w:b/>
          <w:bCs/>
          <w:color w:val="109888"/>
        </w:rPr>
        <w:t>IT Business Analyst</w:t>
      </w:r>
    </w:p>
    <w:p w14:paraId="1C5FBB06" w14:textId="77777777" w:rsidR="008A639F" w:rsidRPr="007F1D0B" w:rsidRDefault="008A639F" w:rsidP="008A639F"/>
    <w:p w14:paraId="1F96A402" w14:textId="77777777" w:rsidR="008A639F" w:rsidRDefault="008A639F" w:rsidP="008A639F"/>
    <w:p w14:paraId="711E977F" w14:textId="77777777" w:rsidR="00222939" w:rsidRPr="007F1D0B" w:rsidRDefault="00222939" w:rsidP="008A639F"/>
    <w:p w14:paraId="3DA6DADF" w14:textId="77777777" w:rsidR="007F1D0B" w:rsidRDefault="007F1D0B" w:rsidP="007F1D0B">
      <w:pPr>
        <w:pStyle w:val="Heading2"/>
      </w:pPr>
      <w:r>
        <w:t>Professional overview</w:t>
      </w:r>
    </w:p>
    <w:p w14:paraId="4527810A" w14:textId="77777777" w:rsidR="007F1D0B" w:rsidRDefault="007F1D0B" w:rsidP="007F1D0B">
      <w:pPr>
        <w:pStyle w:val="smallspace"/>
      </w:pPr>
    </w:p>
    <w:p w14:paraId="1B7DFA08" w14:textId="77777777" w:rsidR="00C80438" w:rsidRPr="00891E39" w:rsidRDefault="00C80438" w:rsidP="00C80438">
      <w:pPr>
        <w:pStyle w:val="ListParagraph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891E39">
        <w:rPr>
          <w:color w:val="000000" w:themeColor="text1"/>
          <w:sz w:val="22"/>
          <w:szCs w:val="22"/>
        </w:rPr>
        <w:t xml:space="preserve">Professional experience in projects and initiatives in the technology, government, finance, health-care, marketing, banking, and oil and gas industries. </w:t>
      </w:r>
    </w:p>
    <w:p w14:paraId="489E112B" w14:textId="61671A69" w:rsidR="007F1D0B" w:rsidRPr="00891E39" w:rsidRDefault="00C80438" w:rsidP="00C80438">
      <w:pPr>
        <w:pStyle w:val="ListParagraph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891E39">
        <w:rPr>
          <w:color w:val="000000" w:themeColor="text1"/>
          <w:sz w:val="22"/>
          <w:szCs w:val="22"/>
        </w:rPr>
        <w:t>Experience with big data, cloud technologies, digital identity, advanced analytics and artificial intelligence (AI)</w:t>
      </w:r>
      <w:r w:rsidR="00275CA8" w:rsidRPr="00891E39">
        <w:rPr>
          <w:color w:val="000000" w:themeColor="text1"/>
          <w:sz w:val="22"/>
          <w:szCs w:val="22"/>
        </w:rPr>
        <w:t>.</w:t>
      </w:r>
    </w:p>
    <w:p w14:paraId="14D60A35" w14:textId="77777777" w:rsidR="00C80438" w:rsidRDefault="00C80438" w:rsidP="00222939"/>
    <w:p w14:paraId="7305796E" w14:textId="77777777" w:rsidR="007F1D0B" w:rsidRDefault="007F1D0B" w:rsidP="007F1D0B">
      <w:pPr>
        <w:pStyle w:val="Heading2"/>
      </w:pPr>
      <w:r>
        <w:t>Work experience</w:t>
      </w:r>
    </w:p>
    <w:p w14:paraId="341076DC" w14:textId="77777777" w:rsidR="007F1D0B" w:rsidRDefault="007F1D0B" w:rsidP="007F1D0B">
      <w:pPr>
        <w:pStyle w:val="smallspace"/>
      </w:pPr>
    </w:p>
    <w:p w14:paraId="76ACA02C" w14:textId="5BB18CE9" w:rsidR="007F1D0B" w:rsidRPr="00DA016A" w:rsidRDefault="00D76EA6" w:rsidP="00222939">
      <w:pPr>
        <w:pStyle w:val="Heading3"/>
        <w:rPr>
          <w:color w:val="109888"/>
        </w:rPr>
      </w:pPr>
      <w:r w:rsidRPr="00DA016A">
        <w:rPr>
          <w:color w:val="109888"/>
        </w:rPr>
        <w:t>IT Business Analyst</w:t>
      </w:r>
    </w:p>
    <w:p w14:paraId="5789B869" w14:textId="4C710B48" w:rsidR="007F1D0B" w:rsidRPr="001646E7" w:rsidRDefault="00D76EA6" w:rsidP="00222939">
      <w:pPr>
        <w:pStyle w:val="Heading4"/>
        <w:rPr>
          <w:color w:val="000000" w:themeColor="text1"/>
        </w:rPr>
      </w:pPr>
      <w:r w:rsidRPr="00725B57">
        <w:rPr>
          <w:color w:val="000000" w:themeColor="text1"/>
          <w:sz w:val="22"/>
          <w:szCs w:val="22"/>
        </w:rPr>
        <w:t>SoftServe Inc., Sliven (</w:t>
      </w:r>
      <w:r w:rsidR="00B75D99" w:rsidRPr="00725B57">
        <w:rPr>
          <w:color w:val="000000" w:themeColor="text1"/>
          <w:sz w:val="22"/>
          <w:szCs w:val="22"/>
        </w:rPr>
        <w:t>Bulgaria</w:t>
      </w:r>
      <w:r w:rsidRPr="00725B57">
        <w:rPr>
          <w:color w:val="000000" w:themeColor="text1"/>
          <w:sz w:val="22"/>
          <w:szCs w:val="22"/>
        </w:rPr>
        <w:t>)</w:t>
      </w:r>
      <w:r w:rsidR="007F1D0B" w:rsidRPr="001646E7">
        <w:rPr>
          <w:color w:val="000000" w:themeColor="text1"/>
        </w:rPr>
        <w:tab/>
      </w:r>
      <w:r w:rsidR="007F1D0B" w:rsidRPr="00725B57">
        <w:rPr>
          <w:color w:val="000000" w:themeColor="text1"/>
          <w:sz w:val="22"/>
          <w:szCs w:val="22"/>
        </w:rPr>
        <w:t>20</w:t>
      </w:r>
      <w:r w:rsidR="002F3277" w:rsidRPr="00725B57">
        <w:rPr>
          <w:color w:val="000000" w:themeColor="text1"/>
          <w:sz w:val="22"/>
          <w:szCs w:val="22"/>
        </w:rPr>
        <w:t>24</w:t>
      </w:r>
      <w:r w:rsidR="007F1D0B" w:rsidRPr="00725B57">
        <w:rPr>
          <w:color w:val="000000" w:themeColor="text1"/>
          <w:sz w:val="22"/>
          <w:szCs w:val="22"/>
        </w:rPr>
        <w:t xml:space="preserve">- </w:t>
      </w:r>
      <w:r w:rsidR="002F3277" w:rsidRPr="00725B57">
        <w:rPr>
          <w:color w:val="000000" w:themeColor="text1"/>
          <w:sz w:val="22"/>
          <w:szCs w:val="22"/>
        </w:rPr>
        <w:t>2024</w:t>
      </w:r>
    </w:p>
    <w:p w14:paraId="054C496D" w14:textId="77777777" w:rsidR="00271A7E" w:rsidRDefault="00271A7E" w:rsidP="006978E7">
      <w:pPr>
        <w:pStyle w:val="smallspace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Designing business charts with Miro and Lucid Charts. </w:t>
      </w:r>
    </w:p>
    <w:p w14:paraId="0459D4FB" w14:textId="3318BEF8" w:rsidR="00271A7E" w:rsidRDefault="00271A7E" w:rsidP="006978E7">
      <w:pPr>
        <w:pStyle w:val="smallspace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Conducting analysis of systems implemented with Google Cloud. </w:t>
      </w:r>
    </w:p>
    <w:p w14:paraId="60A6DF8B" w14:textId="2C84F939" w:rsidR="00D76EA6" w:rsidRPr="00D76EA6" w:rsidRDefault="00D76EA6" w:rsidP="006978E7">
      <w:pPr>
        <w:pStyle w:val="smallspace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D76EA6">
        <w:rPr>
          <w:color w:val="000000" w:themeColor="text1"/>
          <w:sz w:val="22"/>
          <w:szCs w:val="22"/>
        </w:rPr>
        <w:t>Conducting SWOT analysis</w:t>
      </w:r>
      <w:r>
        <w:rPr>
          <w:color w:val="000000" w:themeColor="text1"/>
          <w:sz w:val="22"/>
          <w:szCs w:val="22"/>
        </w:rPr>
        <w:t>, d</w:t>
      </w:r>
      <w:r w:rsidRPr="00D76EA6">
        <w:rPr>
          <w:color w:val="000000" w:themeColor="text1"/>
          <w:sz w:val="22"/>
          <w:szCs w:val="22"/>
        </w:rPr>
        <w:t xml:space="preserve">rafting business cases, business requirements’ documents (BRDs) and conducting stakeholder analysis and engagements. </w:t>
      </w:r>
    </w:p>
    <w:p w14:paraId="65EF3C5E" w14:textId="5762EC7C" w:rsidR="00271A7E" w:rsidRPr="00D76EA6" w:rsidRDefault="00D76EA6" w:rsidP="006978E7">
      <w:pPr>
        <w:pStyle w:val="smallspace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D76EA6">
        <w:rPr>
          <w:color w:val="000000" w:themeColor="text1"/>
          <w:sz w:val="22"/>
          <w:szCs w:val="22"/>
        </w:rPr>
        <w:t>Conducting elicitation of business and technical requirements</w:t>
      </w:r>
      <w:r>
        <w:rPr>
          <w:color w:val="000000" w:themeColor="text1"/>
          <w:sz w:val="22"/>
          <w:szCs w:val="22"/>
        </w:rPr>
        <w:t>, d</w:t>
      </w:r>
      <w:r w:rsidRPr="00D76EA6">
        <w:rPr>
          <w:color w:val="000000" w:themeColor="text1"/>
          <w:sz w:val="22"/>
          <w:szCs w:val="22"/>
        </w:rPr>
        <w:t>efining project requirements and developing project plan documents</w:t>
      </w:r>
      <w:r>
        <w:rPr>
          <w:color w:val="000000" w:themeColor="text1"/>
          <w:sz w:val="22"/>
          <w:szCs w:val="22"/>
        </w:rPr>
        <w:t>, d</w:t>
      </w:r>
      <w:r w:rsidRPr="00D76EA6">
        <w:rPr>
          <w:color w:val="000000" w:themeColor="text1"/>
          <w:sz w:val="22"/>
          <w:szCs w:val="22"/>
        </w:rPr>
        <w:t xml:space="preserve">efining and estimating user stories. </w:t>
      </w:r>
    </w:p>
    <w:p w14:paraId="10E7CB36" w14:textId="77CDC95D" w:rsidR="007F1D0B" w:rsidRDefault="00D76EA6" w:rsidP="007F1D0B">
      <w:pPr>
        <w:pStyle w:val="smallspace"/>
        <w:rPr>
          <w:color w:val="000000" w:themeColor="text1"/>
          <w:sz w:val="22"/>
          <w:szCs w:val="22"/>
        </w:rPr>
      </w:pPr>
      <w:r w:rsidRPr="00D76EA6">
        <w:rPr>
          <w:color w:val="000000" w:themeColor="text1"/>
          <w:sz w:val="22"/>
          <w:szCs w:val="22"/>
        </w:rPr>
        <w:t xml:space="preserve">Company’s website: </w:t>
      </w:r>
      <w:hyperlink r:id="rId19" w:history="1">
        <w:r w:rsidRPr="00C11A1F">
          <w:rPr>
            <w:rStyle w:val="Hyperlink"/>
            <w:sz w:val="22"/>
            <w:szCs w:val="22"/>
          </w:rPr>
          <w:t>https://www.softserveinc.com/en-us</w:t>
        </w:r>
      </w:hyperlink>
    </w:p>
    <w:p w14:paraId="16130CB6" w14:textId="77777777" w:rsidR="00D76EA6" w:rsidRPr="00D76EA6" w:rsidRDefault="00D76EA6" w:rsidP="007F1D0B">
      <w:pPr>
        <w:pStyle w:val="smallspace"/>
        <w:rPr>
          <w:color w:val="000000" w:themeColor="text1"/>
          <w:sz w:val="22"/>
          <w:szCs w:val="22"/>
        </w:rPr>
      </w:pPr>
    </w:p>
    <w:p w14:paraId="2AB7BDAB" w14:textId="77777777" w:rsidR="00E12D7A" w:rsidRPr="00DA016A" w:rsidRDefault="00E12D7A" w:rsidP="00E12D7A">
      <w:pPr>
        <w:pStyle w:val="Heading3"/>
        <w:rPr>
          <w:color w:val="109888"/>
        </w:rPr>
      </w:pPr>
      <w:r w:rsidRPr="00DA016A">
        <w:rPr>
          <w:color w:val="109888"/>
        </w:rPr>
        <w:t>IT Business Analyst</w:t>
      </w:r>
    </w:p>
    <w:p w14:paraId="66F625D9" w14:textId="317B6D2F" w:rsidR="007F1D0B" w:rsidRPr="001646E7" w:rsidRDefault="007E35E7" w:rsidP="00222939">
      <w:pPr>
        <w:pStyle w:val="Heading4"/>
        <w:rPr>
          <w:color w:val="000000" w:themeColor="text1"/>
        </w:rPr>
      </w:pPr>
      <w:r w:rsidRPr="00725B57">
        <w:rPr>
          <w:color w:val="000000" w:themeColor="text1"/>
          <w:sz w:val="22"/>
          <w:szCs w:val="22"/>
        </w:rPr>
        <w:t>Critical Control Technologies</w:t>
      </w:r>
      <w:r w:rsidR="007F1D0B" w:rsidRPr="00725B57">
        <w:rPr>
          <w:color w:val="000000" w:themeColor="text1"/>
          <w:sz w:val="22"/>
          <w:szCs w:val="22"/>
        </w:rPr>
        <w:t xml:space="preserve">, </w:t>
      </w:r>
      <w:r w:rsidRPr="00725B57">
        <w:rPr>
          <w:color w:val="000000" w:themeColor="text1"/>
          <w:sz w:val="22"/>
          <w:szCs w:val="22"/>
        </w:rPr>
        <w:t>Calgary (Canada)</w:t>
      </w:r>
      <w:r w:rsidR="007F1D0B" w:rsidRPr="001646E7">
        <w:rPr>
          <w:color w:val="000000" w:themeColor="text1"/>
        </w:rPr>
        <w:tab/>
      </w:r>
      <w:r w:rsidR="007F1D0B" w:rsidRPr="00E065AE">
        <w:rPr>
          <w:color w:val="000000" w:themeColor="text1"/>
          <w:sz w:val="22"/>
          <w:szCs w:val="22"/>
        </w:rPr>
        <w:t>20</w:t>
      </w:r>
      <w:r w:rsidR="007E38BA" w:rsidRPr="00E065AE">
        <w:rPr>
          <w:color w:val="000000" w:themeColor="text1"/>
          <w:sz w:val="22"/>
          <w:szCs w:val="22"/>
        </w:rPr>
        <w:t>23</w:t>
      </w:r>
      <w:r w:rsidR="007F1D0B" w:rsidRPr="00E065AE">
        <w:rPr>
          <w:color w:val="000000" w:themeColor="text1"/>
          <w:sz w:val="22"/>
          <w:szCs w:val="22"/>
        </w:rPr>
        <w:t>- 20</w:t>
      </w:r>
      <w:r w:rsidR="007E38BA" w:rsidRPr="00E065AE">
        <w:rPr>
          <w:color w:val="000000" w:themeColor="text1"/>
          <w:sz w:val="22"/>
          <w:szCs w:val="22"/>
        </w:rPr>
        <w:t>24</w:t>
      </w:r>
    </w:p>
    <w:p w14:paraId="5E766535" w14:textId="37F49E7E" w:rsidR="000E4124" w:rsidRDefault="000E4124" w:rsidP="00106A50">
      <w:pPr>
        <w:pStyle w:val="smallspace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0E4124">
        <w:rPr>
          <w:color w:val="000000" w:themeColor="text1"/>
          <w:sz w:val="22"/>
          <w:szCs w:val="22"/>
        </w:rPr>
        <w:t>Conducting reporting and financial data analysis with M</w:t>
      </w:r>
      <w:r>
        <w:rPr>
          <w:color w:val="000000" w:themeColor="text1"/>
          <w:sz w:val="22"/>
          <w:szCs w:val="22"/>
        </w:rPr>
        <w:t>S</w:t>
      </w:r>
      <w:r w:rsidRPr="000E4124">
        <w:rPr>
          <w:color w:val="000000" w:themeColor="text1"/>
          <w:sz w:val="22"/>
          <w:szCs w:val="22"/>
        </w:rPr>
        <w:t xml:space="preserve"> Power</w:t>
      </w:r>
      <w:r>
        <w:rPr>
          <w:color w:val="000000" w:themeColor="text1"/>
          <w:sz w:val="22"/>
          <w:szCs w:val="22"/>
        </w:rPr>
        <w:t xml:space="preserve"> </w:t>
      </w:r>
      <w:r w:rsidRPr="000E4124">
        <w:rPr>
          <w:color w:val="000000" w:themeColor="text1"/>
          <w:sz w:val="22"/>
          <w:szCs w:val="22"/>
        </w:rPr>
        <w:t xml:space="preserve">BI and Microsoft </w:t>
      </w:r>
      <w:r>
        <w:rPr>
          <w:color w:val="000000" w:themeColor="text1"/>
          <w:sz w:val="22"/>
          <w:szCs w:val="22"/>
        </w:rPr>
        <w:t xml:space="preserve">MS </w:t>
      </w:r>
      <w:r w:rsidRPr="000E4124">
        <w:rPr>
          <w:color w:val="000000" w:themeColor="text1"/>
          <w:sz w:val="22"/>
          <w:szCs w:val="22"/>
        </w:rPr>
        <w:t>Business Central</w:t>
      </w:r>
      <w:r>
        <w:rPr>
          <w:color w:val="000000" w:themeColor="text1"/>
          <w:sz w:val="22"/>
          <w:szCs w:val="22"/>
        </w:rPr>
        <w:t xml:space="preserve"> – creating business charts and dashboards with embedded DAX programming language. </w:t>
      </w:r>
    </w:p>
    <w:p w14:paraId="0A26B29F" w14:textId="2719F684" w:rsidR="007F1D0B" w:rsidRDefault="000E4124" w:rsidP="00106A50">
      <w:pPr>
        <w:pStyle w:val="smallspace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0E4124">
        <w:rPr>
          <w:color w:val="000000" w:themeColor="text1"/>
          <w:sz w:val="22"/>
          <w:szCs w:val="22"/>
        </w:rPr>
        <w:t>Providing quality assurance for software monitoring of the volumetric data from oil and gas infrastructures</w:t>
      </w:r>
      <w:r w:rsidR="00747734">
        <w:rPr>
          <w:color w:val="000000" w:themeColor="text1"/>
          <w:sz w:val="22"/>
          <w:szCs w:val="22"/>
        </w:rPr>
        <w:t>.</w:t>
      </w:r>
    </w:p>
    <w:p w14:paraId="2A12F647" w14:textId="041F4910" w:rsidR="00D448BD" w:rsidRDefault="00D448BD" w:rsidP="00D448BD">
      <w:pPr>
        <w:pStyle w:val="smallspace"/>
        <w:rPr>
          <w:color w:val="000000" w:themeColor="text1"/>
          <w:sz w:val="22"/>
          <w:szCs w:val="22"/>
        </w:rPr>
      </w:pPr>
      <w:r w:rsidRPr="00D76EA6">
        <w:rPr>
          <w:color w:val="000000" w:themeColor="text1"/>
          <w:sz w:val="22"/>
          <w:szCs w:val="22"/>
        </w:rPr>
        <w:t>Company’s website:</w:t>
      </w:r>
      <w:r w:rsidRPr="005B1C31">
        <w:rPr>
          <w:color w:val="000000" w:themeColor="text1"/>
          <w:sz w:val="24"/>
        </w:rPr>
        <w:t xml:space="preserve"> </w:t>
      </w:r>
      <w:hyperlink r:id="rId20" w:history="1">
        <w:r w:rsidR="005B1C31" w:rsidRPr="005B1C31">
          <w:rPr>
            <w:rStyle w:val="Hyperlink"/>
            <w:sz w:val="22"/>
            <w:szCs w:val="22"/>
          </w:rPr>
          <w:t>https://criticalcontrol.com/</w:t>
        </w:r>
      </w:hyperlink>
      <w:r w:rsidR="005B1C31">
        <w:rPr>
          <w:color w:val="000000" w:themeColor="text1"/>
          <w:sz w:val="24"/>
        </w:rPr>
        <w:t xml:space="preserve"> </w:t>
      </w:r>
    </w:p>
    <w:p w14:paraId="6F9EBE14" w14:textId="68FD95DF" w:rsidR="000E4124" w:rsidRPr="000E4124" w:rsidRDefault="000E4124" w:rsidP="007F1D0B">
      <w:pPr>
        <w:pStyle w:val="smallspace"/>
        <w:rPr>
          <w:color w:val="000000" w:themeColor="text1"/>
          <w:sz w:val="22"/>
          <w:szCs w:val="22"/>
        </w:rPr>
      </w:pPr>
    </w:p>
    <w:p w14:paraId="7E856B5C" w14:textId="0CB3AE13" w:rsidR="0066628F" w:rsidRPr="00DA016A" w:rsidRDefault="0066628F" w:rsidP="0066628F">
      <w:pPr>
        <w:pStyle w:val="Heading3"/>
        <w:rPr>
          <w:color w:val="109888"/>
        </w:rPr>
      </w:pPr>
      <w:r>
        <w:rPr>
          <w:color w:val="109888"/>
        </w:rPr>
        <w:t xml:space="preserve">Senior </w:t>
      </w:r>
      <w:r w:rsidRPr="00DA016A">
        <w:rPr>
          <w:color w:val="109888"/>
        </w:rPr>
        <w:t>IT Business Analyst</w:t>
      </w:r>
      <w:r>
        <w:rPr>
          <w:color w:val="109888"/>
        </w:rPr>
        <w:t>, AVP</w:t>
      </w:r>
    </w:p>
    <w:p w14:paraId="3BAC5D46" w14:textId="75BEDD36" w:rsidR="007F1D0B" w:rsidRPr="001646E7" w:rsidRDefault="005C2EEB" w:rsidP="00222939">
      <w:pPr>
        <w:pStyle w:val="Heading4"/>
        <w:rPr>
          <w:color w:val="000000" w:themeColor="text1"/>
        </w:rPr>
      </w:pPr>
      <w:r w:rsidRPr="005C2EEB">
        <w:rPr>
          <w:color w:val="000000" w:themeColor="text1"/>
          <w:sz w:val="22"/>
          <w:szCs w:val="22"/>
        </w:rPr>
        <w:t>Citigroup Inc., Dublin (Ireland)</w:t>
      </w:r>
      <w:r w:rsidR="007F1D0B" w:rsidRPr="001646E7">
        <w:rPr>
          <w:color w:val="000000" w:themeColor="text1"/>
        </w:rPr>
        <w:tab/>
      </w:r>
      <w:r w:rsidR="007F1D0B" w:rsidRPr="007915F3">
        <w:rPr>
          <w:color w:val="000000" w:themeColor="text1"/>
          <w:sz w:val="22"/>
          <w:szCs w:val="22"/>
        </w:rPr>
        <w:t>2</w:t>
      </w:r>
      <w:r w:rsidR="0066628F" w:rsidRPr="007915F3">
        <w:rPr>
          <w:color w:val="000000" w:themeColor="text1"/>
          <w:sz w:val="22"/>
          <w:szCs w:val="22"/>
        </w:rPr>
        <w:t>020</w:t>
      </w:r>
      <w:r w:rsidR="007F1D0B" w:rsidRPr="007915F3">
        <w:rPr>
          <w:color w:val="000000" w:themeColor="text1"/>
          <w:sz w:val="22"/>
          <w:szCs w:val="22"/>
        </w:rPr>
        <w:t>- 20</w:t>
      </w:r>
      <w:r w:rsidR="0066628F" w:rsidRPr="007915F3">
        <w:rPr>
          <w:color w:val="000000" w:themeColor="text1"/>
          <w:sz w:val="22"/>
          <w:szCs w:val="22"/>
        </w:rPr>
        <w:t>21</w:t>
      </w:r>
    </w:p>
    <w:p w14:paraId="0454A95D" w14:textId="22FEDDC8" w:rsidR="00256FE8" w:rsidRDefault="00256FE8" w:rsidP="00F50C2E">
      <w:p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Anal</w:t>
      </w:r>
      <w:r w:rsidR="00171EEA">
        <w:rPr>
          <w:color w:val="auto"/>
          <w:sz w:val="22"/>
          <w:szCs w:val="22"/>
        </w:rPr>
        <w:t>yz</w:t>
      </w:r>
      <w:r>
        <w:rPr>
          <w:color w:val="auto"/>
          <w:sz w:val="22"/>
          <w:szCs w:val="22"/>
        </w:rPr>
        <w:t>ing SQL code that define</w:t>
      </w:r>
      <w:r w:rsidR="00171EEA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 xml:space="preserve"> procedures in the database systems of the company.</w:t>
      </w:r>
    </w:p>
    <w:p w14:paraId="58CC4B91" w14:textId="74EB19E2" w:rsidR="00171EEA" w:rsidRDefault="00171EEA" w:rsidP="00F50C2E">
      <w:p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Solving problems related to the computations made by the systems based on SQL procedures. </w:t>
      </w:r>
    </w:p>
    <w:p w14:paraId="7A4CEC1C" w14:textId="4609910F" w:rsidR="00171EEA" w:rsidRDefault="00171EEA" w:rsidP="00F50C2E">
      <w:p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Gathering systems’ requirements and assisting in the development of BRDs and project plans. </w:t>
      </w:r>
    </w:p>
    <w:p w14:paraId="4B889374" w14:textId="23926B5B" w:rsidR="008A639F" w:rsidRPr="00F50C2E" w:rsidRDefault="00171EEA" w:rsidP="00F50C2E">
      <w:p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Assisting</w:t>
      </w:r>
      <w:r w:rsidR="00F50C2E" w:rsidRPr="00F50C2E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the development of </w:t>
      </w:r>
      <w:r w:rsidR="00F50C2E" w:rsidRPr="00F50C2E">
        <w:rPr>
          <w:color w:val="auto"/>
          <w:sz w:val="22"/>
          <w:szCs w:val="22"/>
        </w:rPr>
        <w:t>two of the global Citigroup Trade initiatives for the automation of ICG’s (institutional clients’ group) technology trade platforms</w:t>
      </w:r>
      <w:r>
        <w:rPr>
          <w:color w:val="auto"/>
          <w:sz w:val="22"/>
          <w:szCs w:val="22"/>
        </w:rPr>
        <w:t>.</w:t>
      </w:r>
    </w:p>
    <w:sectPr w:rsidR="008A639F" w:rsidRPr="00F50C2E" w:rsidSect="008A639F">
      <w:pgSz w:w="12240" w:h="15840" w:code="1"/>
      <w:pgMar w:top="720" w:right="720" w:bottom="720" w:left="39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BF82F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75B24"/>
    <w:multiLevelType w:val="hybridMultilevel"/>
    <w:tmpl w:val="7D6883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E2374"/>
    <w:multiLevelType w:val="hybridMultilevel"/>
    <w:tmpl w:val="C1EE5D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2F8DA">
      <w:numFmt w:val="bullet"/>
      <w:lvlText w:val="•"/>
      <w:lvlJc w:val="left"/>
      <w:pPr>
        <w:ind w:left="1440" w:hanging="360"/>
      </w:pPr>
      <w:rPr>
        <w:rFonts w:ascii="Source Sans Pro" w:eastAsiaTheme="minorHAnsi" w:hAnsi="Source Sans Pro" w:cs="Open San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CE66A5"/>
    <w:multiLevelType w:val="hybridMultilevel"/>
    <w:tmpl w:val="485EAC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F698A"/>
    <w:multiLevelType w:val="hybridMultilevel"/>
    <w:tmpl w:val="4B768696"/>
    <w:lvl w:ilvl="0" w:tplc="51D4AD4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0E"/>
    <w:rsid w:val="000108BB"/>
    <w:rsid w:val="000137FD"/>
    <w:rsid w:val="000177B9"/>
    <w:rsid w:val="00033A17"/>
    <w:rsid w:val="00036F36"/>
    <w:rsid w:val="0004420E"/>
    <w:rsid w:val="0004548C"/>
    <w:rsid w:val="00055632"/>
    <w:rsid w:val="00061B0D"/>
    <w:rsid w:val="00094E49"/>
    <w:rsid w:val="000A3138"/>
    <w:rsid w:val="000E2807"/>
    <w:rsid w:val="000E4124"/>
    <w:rsid w:val="00100DD3"/>
    <w:rsid w:val="00106A50"/>
    <w:rsid w:val="00117AB9"/>
    <w:rsid w:val="00120713"/>
    <w:rsid w:val="001646E7"/>
    <w:rsid w:val="00166CEC"/>
    <w:rsid w:val="001700E7"/>
    <w:rsid w:val="00171EEA"/>
    <w:rsid w:val="00177565"/>
    <w:rsid w:val="00180C25"/>
    <w:rsid w:val="001A76D9"/>
    <w:rsid w:val="001F3C1A"/>
    <w:rsid w:val="00222939"/>
    <w:rsid w:val="0022359A"/>
    <w:rsid w:val="0022523E"/>
    <w:rsid w:val="00231ACB"/>
    <w:rsid w:val="00252FAC"/>
    <w:rsid w:val="00256FE8"/>
    <w:rsid w:val="00257458"/>
    <w:rsid w:val="0026329D"/>
    <w:rsid w:val="00267686"/>
    <w:rsid w:val="00271A7E"/>
    <w:rsid w:val="00275CA8"/>
    <w:rsid w:val="002D511A"/>
    <w:rsid w:val="002F3277"/>
    <w:rsid w:val="003145B5"/>
    <w:rsid w:val="0031486B"/>
    <w:rsid w:val="00352B92"/>
    <w:rsid w:val="00387A4F"/>
    <w:rsid w:val="003A49E4"/>
    <w:rsid w:val="003B312A"/>
    <w:rsid w:val="003C3799"/>
    <w:rsid w:val="003D2673"/>
    <w:rsid w:val="003E234B"/>
    <w:rsid w:val="0040237D"/>
    <w:rsid w:val="0041355E"/>
    <w:rsid w:val="0041767F"/>
    <w:rsid w:val="004261F5"/>
    <w:rsid w:val="00437BA0"/>
    <w:rsid w:val="00452E29"/>
    <w:rsid w:val="004642C4"/>
    <w:rsid w:val="00473080"/>
    <w:rsid w:val="00481171"/>
    <w:rsid w:val="00483B99"/>
    <w:rsid w:val="004A15A3"/>
    <w:rsid w:val="004A1821"/>
    <w:rsid w:val="004B79F8"/>
    <w:rsid w:val="004D060E"/>
    <w:rsid w:val="004D6A4E"/>
    <w:rsid w:val="005176EF"/>
    <w:rsid w:val="005572B5"/>
    <w:rsid w:val="005933EA"/>
    <w:rsid w:val="005B1C31"/>
    <w:rsid w:val="005C2EEB"/>
    <w:rsid w:val="005E026C"/>
    <w:rsid w:val="005F0878"/>
    <w:rsid w:val="005F2437"/>
    <w:rsid w:val="00655EDD"/>
    <w:rsid w:val="0066628F"/>
    <w:rsid w:val="00666962"/>
    <w:rsid w:val="00673240"/>
    <w:rsid w:val="0067430C"/>
    <w:rsid w:val="006978E7"/>
    <w:rsid w:val="006B4052"/>
    <w:rsid w:val="00725B57"/>
    <w:rsid w:val="00747734"/>
    <w:rsid w:val="007915F3"/>
    <w:rsid w:val="007B786E"/>
    <w:rsid w:val="007C0B18"/>
    <w:rsid w:val="007E35E7"/>
    <w:rsid w:val="007E38BA"/>
    <w:rsid w:val="007E3B21"/>
    <w:rsid w:val="007E4AFC"/>
    <w:rsid w:val="007F06FC"/>
    <w:rsid w:val="007F1D0B"/>
    <w:rsid w:val="007F7D13"/>
    <w:rsid w:val="00862CE4"/>
    <w:rsid w:val="00864549"/>
    <w:rsid w:val="0088126A"/>
    <w:rsid w:val="00891E39"/>
    <w:rsid w:val="008A3FAD"/>
    <w:rsid w:val="008A639F"/>
    <w:rsid w:val="008C57C3"/>
    <w:rsid w:val="008D1B7E"/>
    <w:rsid w:val="008E351A"/>
    <w:rsid w:val="008F5ACA"/>
    <w:rsid w:val="00926078"/>
    <w:rsid w:val="00951F6F"/>
    <w:rsid w:val="00990B37"/>
    <w:rsid w:val="00A17617"/>
    <w:rsid w:val="00A179B1"/>
    <w:rsid w:val="00A656A3"/>
    <w:rsid w:val="00A76F7C"/>
    <w:rsid w:val="00A85E9B"/>
    <w:rsid w:val="00AF2E5F"/>
    <w:rsid w:val="00B049F7"/>
    <w:rsid w:val="00B60128"/>
    <w:rsid w:val="00B75D99"/>
    <w:rsid w:val="00B85D4F"/>
    <w:rsid w:val="00B9124B"/>
    <w:rsid w:val="00BD1DD1"/>
    <w:rsid w:val="00BD5D35"/>
    <w:rsid w:val="00BF08F3"/>
    <w:rsid w:val="00C04D94"/>
    <w:rsid w:val="00C34715"/>
    <w:rsid w:val="00C80438"/>
    <w:rsid w:val="00C85D3F"/>
    <w:rsid w:val="00C90575"/>
    <w:rsid w:val="00CE70CD"/>
    <w:rsid w:val="00CF149B"/>
    <w:rsid w:val="00CF56D4"/>
    <w:rsid w:val="00D416D3"/>
    <w:rsid w:val="00D448BD"/>
    <w:rsid w:val="00D50AF7"/>
    <w:rsid w:val="00D52F42"/>
    <w:rsid w:val="00D725EE"/>
    <w:rsid w:val="00D76EA6"/>
    <w:rsid w:val="00D920AB"/>
    <w:rsid w:val="00DA016A"/>
    <w:rsid w:val="00DE1B6C"/>
    <w:rsid w:val="00E065AE"/>
    <w:rsid w:val="00E12D7A"/>
    <w:rsid w:val="00E724A0"/>
    <w:rsid w:val="00E86B6F"/>
    <w:rsid w:val="00ED3D34"/>
    <w:rsid w:val="00EF311B"/>
    <w:rsid w:val="00F226F8"/>
    <w:rsid w:val="00F46600"/>
    <w:rsid w:val="00F50C2E"/>
    <w:rsid w:val="00F77E59"/>
    <w:rsid w:val="00F97A4C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D78B"/>
  <w15:chartTrackingRefBased/>
  <w15:docId w15:val="{247EABB8-74C8-4BC7-8A11-1F109092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3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39F"/>
    <w:pPr>
      <w:outlineLvl w:val="0"/>
    </w:pPr>
    <w:rPr>
      <w:rFonts w:ascii="Open Sans" w:hAnsi="Open Sans"/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CF56D4"/>
    <w:pPr>
      <w:jc w:val="left"/>
      <w:outlineLvl w:val="1"/>
    </w:pPr>
    <w:rPr>
      <w:b/>
      <w:caps/>
      <w:color w:val="0E2841" w:themeColor="text2"/>
      <w:spacing w:val="20"/>
      <w:kern w:val="48"/>
      <w:position w:val="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2939"/>
    <w:pPr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22939"/>
    <w:pPr>
      <w:tabs>
        <w:tab w:val="right" w:pos="9360"/>
      </w:tabs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33A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1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7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F1D0B"/>
    <w:pPr>
      <w:jc w:val="left"/>
    </w:pPr>
    <w:rPr>
      <w:rFonts w:asciiTheme="majorHAnsi" w:hAnsiTheme="majorHAnsi"/>
      <w:b/>
      <w:caps/>
      <w:color w:val="0E2841" w:themeColor="text2"/>
      <w:spacing w:val="6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0B"/>
    <w:rPr>
      <w:rFonts w:asciiTheme="majorHAnsi" w:hAnsiTheme="majorHAnsi" w:cs="Open Sans"/>
      <w:b/>
      <w:caps/>
      <w:color w:val="0E2841" w:themeColor="text2"/>
      <w:spacing w:val="60"/>
      <w:position w:val="8"/>
      <w:sz w:val="60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0B"/>
    <w:pPr>
      <w:jc w:val="left"/>
    </w:pPr>
    <w:rPr>
      <w:caps/>
      <w:color w:val="0E2841" w:themeColor="text2"/>
      <w:spacing w:val="40"/>
    </w:rPr>
  </w:style>
  <w:style w:type="character" w:customStyle="1" w:styleId="SubtitleChar">
    <w:name w:val="Subtitle Char"/>
    <w:basedOn w:val="DefaultParagraphFont"/>
    <w:link w:val="Subtitle"/>
    <w:uiPriority w:val="11"/>
    <w:rsid w:val="007F1D0B"/>
    <w:rPr>
      <w:rFonts w:cs="Open Sans"/>
      <w:caps/>
      <w:color w:val="0E2841" w:themeColor="text2"/>
      <w:spacing w:val="40"/>
      <w:position w:val="8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56D4"/>
    <w:rPr>
      <w:rFonts w:cs="Open Sans"/>
      <w:b/>
      <w:caps/>
      <w:color w:val="0E2841" w:themeColor="text2"/>
      <w:spacing w:val="20"/>
      <w:kern w:val="48"/>
      <w:position w:val="9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A639F"/>
    <w:rPr>
      <w:rFonts w:ascii="Open Sans" w:hAnsi="Open Sans" w:cs="Open Sans"/>
      <w:b/>
      <w:color w:val="747474" w:themeColor="background2" w:themeShade="80"/>
      <w:position w:val="8"/>
      <w:sz w:val="24"/>
      <w:szCs w:val="24"/>
    </w:rPr>
  </w:style>
  <w:style w:type="paragraph" w:customStyle="1" w:styleId="Contactinfo">
    <w:name w:val="Contact info"/>
    <w:basedOn w:val="Normal"/>
    <w:qFormat/>
    <w:rsid w:val="007F1D0B"/>
    <w:rPr>
      <w:color w:val="auto"/>
      <w:sz w:val="22"/>
    </w:rPr>
  </w:style>
  <w:style w:type="paragraph" w:customStyle="1" w:styleId="smallspace">
    <w:name w:val="small space"/>
    <w:basedOn w:val="Normal"/>
    <w:qFormat/>
    <w:rsid w:val="007F1D0B"/>
    <w:rPr>
      <w:sz w:val="8"/>
    </w:rPr>
  </w:style>
  <w:style w:type="character" w:customStyle="1" w:styleId="Heading3Char">
    <w:name w:val="Heading 3 Char"/>
    <w:basedOn w:val="DefaultParagraphFont"/>
    <w:link w:val="Heading3"/>
    <w:uiPriority w:val="9"/>
    <w:rsid w:val="00222939"/>
    <w:rPr>
      <w:rFonts w:cs="Open Sans"/>
      <w:b/>
      <w:bCs/>
      <w:i/>
      <w:iCs/>
      <w:color w:val="747474" w:themeColor="background2" w:themeShade="80"/>
      <w:position w:val="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22939"/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ListBullet">
    <w:name w:val="List Bullet"/>
    <w:basedOn w:val="Normal"/>
    <w:uiPriority w:val="99"/>
    <w:rsid w:val="00222939"/>
    <w:pPr>
      <w:numPr>
        <w:numId w:val="4"/>
      </w:numPr>
      <w:ind w:left="720"/>
      <w:contextualSpacing/>
    </w:pPr>
  </w:style>
  <w:style w:type="paragraph" w:customStyle="1" w:styleId="Sidepanelinfo">
    <w:name w:val="Side panel info"/>
    <w:basedOn w:val="Normal"/>
    <w:qFormat/>
    <w:rsid w:val="00222939"/>
    <w:rPr>
      <w:color w:val="3A3A3A" w:themeColor="background2" w:themeShade="40"/>
      <w:sz w:val="22"/>
      <w:szCs w:val="28"/>
    </w:rPr>
  </w:style>
  <w:style w:type="character" w:styleId="Emphasis">
    <w:name w:val="Emphasis"/>
    <w:basedOn w:val="DefaultParagraphFont"/>
    <w:uiPriority w:val="20"/>
    <w:qFormat/>
    <w:rsid w:val="00222939"/>
    <w:rPr>
      <w:b/>
      <w:i w:val="0"/>
      <w:iCs/>
    </w:rPr>
  </w:style>
  <w:style w:type="paragraph" w:styleId="List">
    <w:name w:val="List"/>
    <w:basedOn w:val="Normal"/>
    <w:uiPriority w:val="99"/>
    <w:rsid w:val="00222939"/>
    <w:pPr>
      <w:numPr>
        <w:numId w:val="5"/>
      </w:numPr>
      <w:spacing w:after="80"/>
      <w:ind w:left="36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islava.miteva.nikolova@proton.me" TargetMode="Externa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criticalcontrol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hyperlink" Target="https://www.softserveinc.com/en-us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desislava.miteva.nikolova@proton.me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imple%20CFO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7">
      <a:majorFont>
        <a:latin typeface="Aharoni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C8F19B-3371-4C5E-AFC2-722E19ACA5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0148B961-C38E-459F-86CA-F3EF484BA4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CED96A-D1C6-4972-9BE0-A7A8F8D26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CFO resume</Template>
  <TotalTime>47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Desislava Miteva Nikolova</cp:lastModifiedBy>
  <cp:revision>50</cp:revision>
  <cp:lastPrinted>2026-07-27T07:35:00Z</cp:lastPrinted>
  <dcterms:created xsi:type="dcterms:W3CDTF">2026-06-04T06:26:00Z</dcterms:created>
  <dcterms:modified xsi:type="dcterms:W3CDTF">2026-07-27T07:38:00Z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